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540" w:firstRow="0" w:lastRow="1" w:firstColumn="0" w:lastColumn="1" w:noHBand="0" w:noVBand="1"/>
      </w:tblPr>
      <w:tblGrid>
        <w:gridCol w:w="720"/>
        <w:gridCol w:w="630"/>
        <w:gridCol w:w="2312"/>
        <w:gridCol w:w="423"/>
        <w:gridCol w:w="6607"/>
      </w:tblGrid>
      <w:tr w:rsidR="003D1B71" w14:paraId="1073EB21" w14:textId="77777777" w:rsidTr="003C1C8B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5FCDFF3" w14:textId="6D1AD141" w:rsidR="003D1B71" w:rsidRDefault="007C3A0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Calibri" w:hAnsi="Calibri" w:cs="Calibri"/>
                <w:noProof/>
              </w:rPr>
              <w:drawing>
                <wp:anchor distT="0" distB="0" distL="114300" distR="114300" simplePos="0" relativeHeight="251658240" behindDoc="0" locked="0" layoutInCell="1" allowOverlap="1" wp14:anchorId="38DA9ED4" wp14:editId="2D55B4FB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-126365</wp:posOffset>
                  </wp:positionV>
                  <wp:extent cx="1561465" cy="1920240"/>
                  <wp:effectExtent l="0" t="0" r="63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6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28566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3878130" w14:textId="66A3A33C" w:rsidR="003D1B71" w:rsidRPr="00E35E37" w:rsidRDefault="007C3A08" w:rsidP="00310F17">
            <w:pPr>
              <w:pStyle w:val="Title"/>
              <w:rPr>
                <w:rFonts w:ascii="Zapfino" w:hAnsi="Zapfino"/>
              </w:rPr>
            </w:pPr>
            <w:r w:rsidRPr="00E35E37">
              <w:rPr>
                <w:rFonts w:ascii="Zapfino" w:hAnsi="Zapfino"/>
              </w:rPr>
              <w:t>Mona Zaid Ali</w:t>
            </w:r>
          </w:p>
        </w:tc>
      </w:tr>
      <w:tr w:rsidR="003D1B71" w14:paraId="24243D21" w14:textId="77777777" w:rsidTr="003C1C8B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A0FF88D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BF0F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87AF57C" w14:textId="77777777" w:rsidR="007C3A08" w:rsidRPr="00E35E37" w:rsidRDefault="007C3A08" w:rsidP="007C3A08">
            <w:pPr>
              <w:pStyle w:val="Heading2"/>
              <w:rPr>
                <w:rFonts w:ascii="Goudy Old Style" w:hAnsi="Goudy Old Style" w:cs="Calibri"/>
                <w:color w:val="0072C7"/>
                <w:sz w:val="28"/>
                <w:szCs w:val="28"/>
              </w:rPr>
            </w:pPr>
            <w:r w:rsidRPr="00E35E37">
              <w:rPr>
                <w:rFonts w:ascii="Goudy Old Style" w:hAnsi="Goudy Old Style" w:cs="Calibri"/>
                <w:color w:val="0072C7"/>
                <w:sz w:val="28"/>
                <w:szCs w:val="28"/>
              </w:rPr>
              <w:t>Career Summary &amp; Objective:</w:t>
            </w:r>
          </w:p>
          <w:p w14:paraId="79C124B0" w14:textId="5F9C8256" w:rsidR="003D1B71" w:rsidRPr="00E35E37" w:rsidRDefault="007C3A08" w:rsidP="007C3A08">
            <w:pPr>
              <w:pStyle w:val="Heading2"/>
              <w:rPr>
                <w:rFonts w:asciiTheme="majorBidi" w:hAnsiTheme="majorBidi" w:cstheme="majorBidi"/>
                <w:color w:val="000000" w:themeColor="text1"/>
                <w:u w:val="none"/>
              </w:rPr>
            </w:pPr>
            <w:r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 xml:space="preserve">To seek challenging assignments and responsibility, with an opportunity for growth and career advancement as </w:t>
            </w:r>
            <w:r w:rsidR="00E35E37"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>successful achievements</w:t>
            </w:r>
            <w:r w:rsidR="000B1539"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 xml:space="preserve">. To succeed in an environment of growth and excellence to obtain a position in a company that allows me to use enhance my communication, </w:t>
            </w:r>
            <w:r w:rsidR="00E35E37"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>leadership,</w:t>
            </w:r>
            <w:r w:rsidR="000B1539"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 xml:space="preserve"> and problem-solving skills to carry out duties in areas such as </w:t>
            </w:r>
            <w:r w:rsidR="00E35E37" w:rsidRPr="00E35E37">
              <w:rPr>
                <w:rFonts w:asciiTheme="majorBidi" w:hAnsiTheme="majorBidi" w:cstheme="majorBidi"/>
                <w:color w:val="000000" w:themeColor="text1"/>
                <w:u w:val="none"/>
              </w:rPr>
              <w:t xml:space="preserve">recruitment, policy implementation, and employee relations. </w:t>
            </w:r>
          </w:p>
          <w:p w14:paraId="08639A19" w14:textId="6EEE71F3" w:rsidR="00E35E37" w:rsidRDefault="00E35E37" w:rsidP="00E35E37">
            <w:pPr>
              <w:pStyle w:val="Dates"/>
              <w:rPr>
                <w:rFonts w:ascii="Calibri" w:hAnsi="Calibri" w:cs="Calibri"/>
              </w:rPr>
            </w:pPr>
          </w:p>
          <w:p w14:paraId="4C965D1B" w14:textId="3F7EA8F4" w:rsidR="00107890" w:rsidRDefault="00107890" w:rsidP="00E35E37">
            <w:pPr>
              <w:pStyle w:val="Dates"/>
              <w:rPr>
                <w:rFonts w:ascii="Calibri" w:hAnsi="Calibri" w:cs="Calibri"/>
              </w:rPr>
            </w:pPr>
          </w:p>
          <w:p w14:paraId="78A419AF" w14:textId="77777777" w:rsidR="00107890" w:rsidRDefault="00107890" w:rsidP="00E35E37">
            <w:pPr>
              <w:pStyle w:val="Dates"/>
              <w:rPr>
                <w:rFonts w:ascii="Calibri" w:hAnsi="Calibri" w:cs="Calibri"/>
              </w:rPr>
            </w:pPr>
          </w:p>
          <w:p w14:paraId="65CB152C" w14:textId="77777777" w:rsidR="00E35E37" w:rsidRPr="00EC56DD" w:rsidRDefault="00E35E37" w:rsidP="00E35E37">
            <w:pPr>
              <w:pStyle w:val="Dates"/>
              <w:rPr>
                <w:rFonts w:ascii="Calibri" w:hAnsi="Calibri" w:cs="Calibri"/>
                <w:color w:val="21405B" w:themeColor="accent1" w:themeShade="BF"/>
              </w:rPr>
            </w:pPr>
          </w:p>
          <w:p w14:paraId="52E5C288" w14:textId="4A7A3AEC" w:rsidR="00E35E37" w:rsidRDefault="00E35E37" w:rsidP="00E35E37">
            <w:pPr>
              <w:pStyle w:val="Dates"/>
              <w:rPr>
                <w:rFonts w:ascii="Calibri" w:hAnsi="Calibri" w:cs="Calibri"/>
                <w:color w:val="21405B" w:themeColor="accent1" w:themeShade="BF"/>
              </w:rPr>
            </w:pPr>
            <w:r w:rsidRPr="00EC56DD">
              <w:rPr>
                <w:rFonts w:ascii="Calibri" w:hAnsi="Calibri" w:cs="Calibri"/>
                <w:color w:val="21405B" w:themeColor="accent1" w:themeShade="BF"/>
              </w:rPr>
              <w:t>Education</w:t>
            </w:r>
            <w:r w:rsidR="0073009D" w:rsidRPr="00EC56DD">
              <w:rPr>
                <w:rFonts w:ascii="Calibri" w:hAnsi="Calibri" w:cs="Calibri"/>
                <w:color w:val="21405B" w:themeColor="accent1" w:themeShade="BF"/>
              </w:rPr>
              <w:t xml:space="preserve"> &amp; Experience:</w:t>
            </w:r>
          </w:p>
          <w:p w14:paraId="4E333C63" w14:textId="1EA074D7" w:rsidR="00107890" w:rsidRDefault="00107890" w:rsidP="00E35E37">
            <w:pPr>
              <w:pStyle w:val="Dates"/>
              <w:rPr>
                <w:rFonts w:ascii="Calibri" w:hAnsi="Calibri" w:cs="Calibri"/>
                <w:color w:val="21405B" w:themeColor="accent1" w:themeShade="BF"/>
              </w:rPr>
            </w:pPr>
          </w:p>
          <w:p w14:paraId="0CAF0B8A" w14:textId="77777777" w:rsidR="00107890" w:rsidRPr="00EC56DD" w:rsidRDefault="00107890" w:rsidP="00E35E37">
            <w:pPr>
              <w:pStyle w:val="Dates"/>
              <w:rPr>
                <w:rFonts w:ascii="Calibri" w:hAnsi="Calibri" w:cs="Calibri"/>
                <w:color w:val="21405B" w:themeColor="accent1" w:themeShade="BF"/>
              </w:rPr>
            </w:pPr>
          </w:p>
          <w:p w14:paraId="5DAE1141" w14:textId="342B4A77" w:rsidR="003D1B71" w:rsidRPr="00EC56DD" w:rsidRDefault="00E35E37" w:rsidP="002C6526">
            <w:pPr>
              <w:pStyle w:val="Experience"/>
              <w:rPr>
                <w:rFonts w:ascii="Calibri" w:hAnsi="Calibri" w:cs="Calibri"/>
                <w:b/>
                <w:bCs/>
              </w:rPr>
            </w:pPr>
            <w:r w:rsidRPr="00EC56DD">
              <w:rPr>
                <w:rFonts w:ascii="Calibri" w:hAnsi="Calibri" w:cs="Calibri"/>
                <w:b/>
                <w:bCs/>
              </w:rPr>
              <w:t>Khawla secondary girls’ school 2013</w:t>
            </w:r>
            <w:r w:rsidR="005077A5" w:rsidRPr="00EC56DD">
              <w:rPr>
                <w:rFonts w:ascii="Calibri" w:hAnsi="Calibri" w:cs="Calibri"/>
                <w:b/>
                <w:bCs/>
              </w:rPr>
              <w:t>, I have a certificate of good conduct and behavior.</w:t>
            </w:r>
          </w:p>
          <w:p w14:paraId="426069BD" w14:textId="446DCFF8" w:rsidR="00E35E37" w:rsidRPr="00EC56DD" w:rsidRDefault="00E35E37" w:rsidP="002C6526">
            <w:pPr>
              <w:pStyle w:val="Experience"/>
              <w:rPr>
                <w:rFonts w:ascii="Calibri" w:hAnsi="Calibri" w:cs="Calibri"/>
                <w:b/>
                <w:bCs/>
              </w:rPr>
            </w:pPr>
            <w:r w:rsidRPr="00EC56DD">
              <w:rPr>
                <w:rFonts w:ascii="Calibri" w:hAnsi="Calibri" w:cs="Calibri"/>
                <w:b/>
                <w:bCs/>
              </w:rPr>
              <w:t>A good knowledge about. Bahrain labor law.</w:t>
            </w:r>
          </w:p>
          <w:p w14:paraId="5F725D1E" w14:textId="5CD949B9" w:rsidR="003D1B71" w:rsidRPr="00EC56DD" w:rsidRDefault="0073009D" w:rsidP="002C6526">
            <w:pPr>
              <w:rPr>
                <w:rFonts w:ascii="Calibri" w:hAnsi="Calibri" w:cs="Calibri"/>
                <w:b/>
                <w:bCs/>
              </w:rPr>
            </w:pPr>
            <w:r w:rsidRPr="00EC56DD">
              <w:rPr>
                <w:rFonts w:ascii="Calibri" w:hAnsi="Calibri" w:cs="Calibri"/>
                <w:b/>
                <w:bCs/>
              </w:rPr>
              <w:t xml:space="preserve">Worked for the capital furniture corporation for two years as a receptionist and secretarial employee, </w:t>
            </w:r>
            <w:r w:rsidR="00B8053E" w:rsidRPr="00EC56DD">
              <w:rPr>
                <w:rFonts w:ascii="Calibri" w:hAnsi="Calibri" w:cs="Calibri"/>
                <w:b/>
                <w:bCs/>
              </w:rPr>
              <w:t>helping</w:t>
            </w:r>
            <w:r w:rsidRPr="00EC56DD">
              <w:rPr>
                <w:rFonts w:ascii="Calibri" w:hAnsi="Calibri" w:cs="Calibri"/>
                <w:b/>
                <w:bCs/>
              </w:rPr>
              <w:t xml:space="preserve"> customers, giving customers information </w:t>
            </w:r>
            <w:r w:rsidR="0037686B" w:rsidRPr="00EC56DD">
              <w:rPr>
                <w:rFonts w:ascii="Calibri" w:hAnsi="Calibri" w:cs="Calibri"/>
                <w:b/>
                <w:bCs/>
              </w:rPr>
              <w:t xml:space="preserve">about products &amp; services, taking orders and process returns, checking bill mistakes </w:t>
            </w:r>
            <w:r w:rsidR="00B8053E" w:rsidRPr="00EC56DD">
              <w:rPr>
                <w:rFonts w:ascii="Calibri" w:hAnsi="Calibri" w:cs="Calibri"/>
                <w:b/>
                <w:bCs/>
              </w:rPr>
              <w:t>(201</w:t>
            </w:r>
            <w:r w:rsidR="00CA7C8A">
              <w:rPr>
                <w:rFonts w:ascii="Calibri" w:hAnsi="Calibri" w:cs="Calibri"/>
                <w:b/>
                <w:bCs/>
              </w:rPr>
              <w:t>3</w:t>
            </w:r>
            <w:r w:rsidRPr="00EC56DD">
              <w:rPr>
                <w:rFonts w:ascii="Calibri" w:hAnsi="Calibri" w:cs="Calibri"/>
                <w:b/>
                <w:bCs/>
              </w:rPr>
              <w:t xml:space="preserve"> – </w:t>
            </w:r>
            <w:r w:rsidR="00B8053E" w:rsidRPr="00EC56DD">
              <w:rPr>
                <w:rFonts w:ascii="Calibri" w:hAnsi="Calibri" w:cs="Calibri"/>
                <w:b/>
                <w:bCs/>
              </w:rPr>
              <w:t>201</w:t>
            </w:r>
            <w:r w:rsidR="00A853B7">
              <w:rPr>
                <w:rFonts w:ascii="Calibri" w:hAnsi="Calibri" w:cs="Calibri"/>
                <w:b/>
                <w:bCs/>
              </w:rPr>
              <w:t>5</w:t>
            </w:r>
            <w:r w:rsidR="00B8053E" w:rsidRPr="00EC56DD">
              <w:rPr>
                <w:rFonts w:ascii="Calibri" w:hAnsi="Calibri" w:cs="Calibri"/>
                <w:b/>
                <w:bCs/>
              </w:rPr>
              <w:t>)</w:t>
            </w:r>
            <w:r w:rsidR="0037686B" w:rsidRPr="00EC56DD">
              <w:rPr>
                <w:rFonts w:ascii="Calibri" w:hAnsi="Calibri" w:cs="Calibri"/>
                <w:b/>
                <w:bCs/>
              </w:rPr>
              <w:t>.</w:t>
            </w:r>
          </w:p>
          <w:p w14:paraId="3CAA42DD" w14:textId="5CD0552E" w:rsidR="003D1B71" w:rsidRDefault="003D1B71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3F60A82B" w14:textId="7A204705" w:rsidR="00E45339" w:rsidRDefault="00E45339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43517D02" w14:textId="098C0FB0" w:rsidR="00E45339" w:rsidRDefault="00E45339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Worked </w:t>
            </w:r>
            <w:r w:rsidR="000F5F0B" w:rsidRPr="000F5F0B">
              <w:rPr>
                <w:rFonts w:ascii="Calibri" w:hAnsi="Calibri" w:cs="Calibri"/>
                <w:b/>
                <w:bCs/>
              </w:rPr>
              <w:t>in the Golden Label Company in 201</w:t>
            </w:r>
            <w:r w:rsidR="005933A4">
              <w:rPr>
                <w:rFonts w:ascii="Calibri" w:hAnsi="Calibri" w:cs="Calibri"/>
                <w:b/>
                <w:bCs/>
              </w:rPr>
              <w:t>6</w:t>
            </w:r>
            <w:r w:rsidR="000F5F0B" w:rsidRPr="000F5F0B">
              <w:rPr>
                <w:rFonts w:ascii="Calibri" w:hAnsi="Calibri" w:cs="Calibri"/>
                <w:b/>
                <w:bCs/>
              </w:rPr>
              <w:t xml:space="preserve"> as a secretary and customer service</w:t>
            </w:r>
            <w:r w:rsidR="00A853B7">
              <w:rPr>
                <w:rFonts w:ascii="Calibri" w:hAnsi="Calibri" w:cs="Calibri"/>
                <w:b/>
                <w:bCs/>
              </w:rPr>
              <w:t xml:space="preserve">. </w:t>
            </w:r>
          </w:p>
          <w:p w14:paraId="501973C4" w14:textId="7B7B068F" w:rsidR="00107890" w:rsidRDefault="00107890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39B78C6B" w14:textId="00C5EC6C" w:rsidR="00107890" w:rsidRDefault="00107890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440B8DA0" w14:textId="0A451B48" w:rsidR="00A853B7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1834442B" w14:textId="2827E324" w:rsidR="00A853B7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1D41946D" w14:textId="77E7E3D9" w:rsidR="00A853B7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161CFC43" w14:textId="710656B3" w:rsidR="00A853B7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1B39125B" w14:textId="7781F450" w:rsidR="00A853B7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4F86974C" w14:textId="77777777" w:rsidR="00A853B7" w:rsidRPr="00EC56DD" w:rsidRDefault="00A853B7" w:rsidP="0037686B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</w:rPr>
            </w:pPr>
          </w:p>
          <w:p w14:paraId="78946953" w14:textId="77777777" w:rsidR="003D1B71" w:rsidRPr="00EC56DD" w:rsidRDefault="0037686B" w:rsidP="00AC6C7E">
            <w:pPr>
              <w:rPr>
                <w:rFonts w:ascii="Calibri" w:hAnsi="Calibri" w:cs="Calibri"/>
                <w:b/>
                <w:bCs/>
                <w:color w:val="005595" w:themeColor="accent2" w:themeShade="BF"/>
                <w:sz w:val="24"/>
                <w:szCs w:val="24"/>
              </w:rPr>
            </w:pPr>
            <w:r w:rsidRPr="00EC56DD">
              <w:rPr>
                <w:rFonts w:ascii="Calibri" w:hAnsi="Calibri" w:cs="Calibri"/>
                <w:b/>
                <w:bCs/>
                <w:color w:val="005595" w:themeColor="accent2" w:themeShade="BF"/>
                <w:sz w:val="24"/>
                <w:szCs w:val="24"/>
              </w:rPr>
              <w:t>Skills:</w:t>
            </w:r>
          </w:p>
          <w:p w14:paraId="47FF02C2" w14:textId="56BF2FAB" w:rsidR="0037686B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Leadership:</w:t>
            </w:r>
          </w:p>
          <w:p w14:paraId="7F94883C" w14:textId="7ABDA193" w:rsidR="0037686B" w:rsidRDefault="00B8053E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Good </w:t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89C8773" wp14:editId="1A099078">
                  <wp:extent cx="162560" cy="162560"/>
                  <wp:effectExtent l="0" t="0" r="2540" b="2540"/>
                  <wp:docPr id="5" name="Graphic 5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6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19E8668C" wp14:editId="445E62D0">
                  <wp:extent cx="162560" cy="162560"/>
                  <wp:effectExtent l="0" t="0" r="2540" b="2540"/>
                  <wp:docPr id="7" name="Graphic 7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6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57EC70D3" wp14:editId="05279E1F">
                  <wp:extent cx="162560" cy="162560"/>
                  <wp:effectExtent l="0" t="0" r="2540" b="2540"/>
                  <wp:docPr id="9" name="Graphic 9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66" cy="18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40EB5" w14:textId="5BE9D1B1" w:rsidR="0037686B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Time Management:</w:t>
            </w:r>
          </w:p>
          <w:p w14:paraId="70F77E07" w14:textId="61AAC841" w:rsidR="00B8053E" w:rsidRDefault="00B8053E" w:rsidP="00B8053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Excellent </w:t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1D229E21" wp14:editId="19715F29">
                  <wp:extent cx="172720" cy="172720"/>
                  <wp:effectExtent l="0" t="0" r="5080" b="5080"/>
                  <wp:docPr id="10" name="Graphic 10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59" cy="17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62A54FC" wp14:editId="37C07E98">
                  <wp:extent cx="172720" cy="172720"/>
                  <wp:effectExtent l="0" t="0" r="5080" b="5080"/>
                  <wp:docPr id="11" name="Graphic 11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phic 11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4" cy="17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666817D" wp14:editId="7D77ACB2">
                  <wp:extent cx="172720" cy="172720"/>
                  <wp:effectExtent l="0" t="0" r="5080" b="5080"/>
                  <wp:docPr id="15" name="Graphic 15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D040E59" wp14:editId="387E112F">
                  <wp:extent cx="173874" cy="173874"/>
                  <wp:effectExtent l="0" t="0" r="4445" b="4445"/>
                  <wp:docPr id="27" name="Graphic 27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Graphic 27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42" cy="17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ED4ED91" wp14:editId="0DBA25D6">
                  <wp:extent cx="173874" cy="173874"/>
                  <wp:effectExtent l="0" t="0" r="4445" b="4445"/>
                  <wp:docPr id="28" name="Graphic 28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8" cy="1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63C1B" w14:textId="6FD14D3D" w:rsidR="0037686B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Problem Solving:</w:t>
            </w:r>
          </w:p>
          <w:p w14:paraId="4B8CFF04" w14:textId="5B433D19" w:rsidR="00B8053E" w:rsidRDefault="00B8053E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Very Good </w:t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EC09D26" wp14:editId="6E59ADE4">
                  <wp:extent cx="172720" cy="172720"/>
                  <wp:effectExtent l="0" t="0" r="5080" b="5080"/>
                  <wp:docPr id="29" name="Graphic 29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D364E5C" wp14:editId="5769161B">
                  <wp:extent cx="172720" cy="172720"/>
                  <wp:effectExtent l="0" t="0" r="5080" b="5080"/>
                  <wp:docPr id="30" name="Graphic 30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D7AB554" wp14:editId="178B509A">
                  <wp:extent cx="172720" cy="172720"/>
                  <wp:effectExtent l="0" t="0" r="5080" b="5080"/>
                  <wp:docPr id="31" name="Graphic 31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3D8BDE9E" wp14:editId="39E83AE0">
                  <wp:extent cx="172720" cy="172720"/>
                  <wp:effectExtent l="0" t="0" r="5080" b="5080"/>
                  <wp:docPr id="32" name="Graphic 32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46216" w14:textId="3D00C7CB" w:rsidR="0037686B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Computer skills:</w:t>
            </w:r>
          </w:p>
          <w:p w14:paraId="61FD8B0A" w14:textId="48774073" w:rsidR="00B8053E" w:rsidRDefault="00B8053E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Excellent </w:t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1652F592" wp14:editId="07A3A867">
                  <wp:extent cx="172720" cy="172720"/>
                  <wp:effectExtent l="0" t="0" r="5080" b="5080"/>
                  <wp:docPr id="33" name="Graphic 33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59" cy="17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C801A09" wp14:editId="4973A1F6">
                  <wp:extent cx="172720" cy="172720"/>
                  <wp:effectExtent l="0" t="0" r="5080" b="5080"/>
                  <wp:docPr id="34" name="Graphic 34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phic 11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4" cy="17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4193A46" wp14:editId="06DD7C74">
                  <wp:extent cx="172720" cy="172720"/>
                  <wp:effectExtent l="0" t="0" r="5080" b="5080"/>
                  <wp:docPr id="35" name="Graphic 35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9FC2CB4" wp14:editId="5A4BE8EE">
                  <wp:extent cx="173874" cy="173874"/>
                  <wp:effectExtent l="0" t="0" r="4445" b="4445"/>
                  <wp:docPr id="36" name="Graphic 36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Graphic 27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42" cy="17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D33CFE6" wp14:editId="37BB7170">
                  <wp:extent cx="173874" cy="173874"/>
                  <wp:effectExtent l="0" t="0" r="4445" b="4445"/>
                  <wp:docPr id="37" name="Graphic 37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8" cy="1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4775E" w14:textId="21F05B77" w:rsidR="0037686B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Numeracy skills:</w:t>
            </w:r>
          </w:p>
          <w:p w14:paraId="1CF195FC" w14:textId="219B4BEF" w:rsidR="00B8053E" w:rsidRDefault="00B8053E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Very Good </w:t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58B7FB4" wp14:editId="73AEF58D">
                  <wp:extent cx="172720" cy="172720"/>
                  <wp:effectExtent l="0" t="0" r="5080" b="5080"/>
                  <wp:docPr id="40" name="Graphic 40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1A0F2846" wp14:editId="5288B742">
                  <wp:extent cx="172720" cy="172720"/>
                  <wp:effectExtent l="0" t="0" r="5080" b="5080"/>
                  <wp:docPr id="42" name="Graphic 42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1EB30CC" wp14:editId="16BBE970">
                  <wp:extent cx="172720" cy="172720"/>
                  <wp:effectExtent l="0" t="0" r="5080" b="5080"/>
                  <wp:docPr id="43" name="Graphic 43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41F733AC" wp14:editId="438619FC">
                  <wp:extent cx="172720" cy="172720"/>
                  <wp:effectExtent l="0" t="0" r="5080" b="5080"/>
                  <wp:docPr id="44" name="Graphic 44" descr="S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Star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763" cy="17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14515" w14:textId="0026E038" w:rsidR="0037686B" w:rsidRPr="0056708E" w:rsidRDefault="0037686B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0D1BEFB6" w14:textId="77777777" w:rsidTr="003C1C8B">
        <w:trPr>
          <w:trHeight w:val="1164"/>
        </w:trPr>
        <w:tc>
          <w:tcPr>
            <w:tcW w:w="720" w:type="dxa"/>
          </w:tcPr>
          <w:p w14:paraId="1D49D04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3C779CD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69870B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127C0CB" w14:textId="77777777" w:rsidR="003D1B71" w:rsidRPr="00590471" w:rsidRDefault="003D1B71" w:rsidP="00222466"/>
        </w:tc>
      </w:tr>
      <w:tr w:rsidR="003D1B71" w14:paraId="4614AF2A" w14:textId="77777777" w:rsidTr="003C1C8B">
        <w:trPr>
          <w:trHeight w:val="543"/>
        </w:trPr>
        <w:tc>
          <w:tcPr>
            <w:tcW w:w="720" w:type="dxa"/>
          </w:tcPr>
          <w:p w14:paraId="03C7C2E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18DE593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FE0448" wp14:editId="6CF71C0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0252A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&#13;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BE906A" w14:textId="3F0367F5" w:rsidR="005077A5" w:rsidRPr="00380FD1" w:rsidRDefault="005077A5" w:rsidP="00380FD1">
            <w:pPr>
              <w:pStyle w:val="Information"/>
            </w:pPr>
            <w:r>
              <w:t>Northern Governorate – Kingdom Of Bahrain</w:t>
            </w:r>
          </w:p>
        </w:tc>
        <w:tc>
          <w:tcPr>
            <w:tcW w:w="423" w:type="dxa"/>
            <w:vMerge/>
          </w:tcPr>
          <w:p w14:paraId="61B6F83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5C46CB" w14:textId="77777777" w:rsidR="003D1B71" w:rsidRDefault="003D1B71" w:rsidP="005801E5">
            <w:pPr>
              <w:pStyle w:val="Heading1"/>
            </w:pPr>
          </w:p>
        </w:tc>
      </w:tr>
      <w:tr w:rsidR="003D1B71" w14:paraId="68CAF364" w14:textId="77777777" w:rsidTr="003C1C8B">
        <w:trPr>
          <w:trHeight w:val="183"/>
        </w:trPr>
        <w:tc>
          <w:tcPr>
            <w:tcW w:w="720" w:type="dxa"/>
          </w:tcPr>
          <w:p w14:paraId="2290BAC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55AE41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AED719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2AA363" w14:textId="77777777" w:rsidR="003D1B71" w:rsidRDefault="003D1B71" w:rsidP="005801E5">
            <w:pPr>
              <w:pStyle w:val="Heading1"/>
            </w:pPr>
          </w:p>
        </w:tc>
      </w:tr>
      <w:tr w:rsidR="003D1B71" w14:paraId="63ED1B6E" w14:textId="77777777" w:rsidTr="003C1C8B">
        <w:trPr>
          <w:trHeight w:val="624"/>
        </w:trPr>
        <w:tc>
          <w:tcPr>
            <w:tcW w:w="720" w:type="dxa"/>
          </w:tcPr>
          <w:p w14:paraId="4CE828D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174381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FB9C53" wp14:editId="75A8FD2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BF705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&#13;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299B994" w14:textId="27F6692A" w:rsidR="003D1B71" w:rsidRPr="00380FD1" w:rsidRDefault="005077A5" w:rsidP="00380FD1">
            <w:pPr>
              <w:pStyle w:val="Information"/>
            </w:pPr>
            <w:r>
              <w:t>34180838</w:t>
            </w:r>
          </w:p>
        </w:tc>
        <w:tc>
          <w:tcPr>
            <w:tcW w:w="423" w:type="dxa"/>
            <w:vMerge/>
          </w:tcPr>
          <w:p w14:paraId="3E71451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A73B4D5" w14:textId="77777777" w:rsidR="003D1B71" w:rsidRDefault="003D1B71" w:rsidP="005801E5">
            <w:pPr>
              <w:pStyle w:val="Heading1"/>
            </w:pPr>
          </w:p>
        </w:tc>
      </w:tr>
      <w:tr w:rsidR="003D1B71" w14:paraId="3CC02710" w14:textId="77777777" w:rsidTr="003C1C8B">
        <w:trPr>
          <w:trHeight w:val="183"/>
        </w:trPr>
        <w:tc>
          <w:tcPr>
            <w:tcW w:w="720" w:type="dxa"/>
          </w:tcPr>
          <w:p w14:paraId="1A4232D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8A425F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C51246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FEDB185" w14:textId="77777777" w:rsidR="003D1B71" w:rsidRDefault="003D1B71" w:rsidP="005801E5">
            <w:pPr>
              <w:pStyle w:val="Heading1"/>
            </w:pPr>
          </w:p>
        </w:tc>
      </w:tr>
      <w:tr w:rsidR="003D1B71" w14:paraId="71F2BDCE" w14:textId="77777777" w:rsidTr="003C1C8B">
        <w:trPr>
          <w:trHeight w:val="633"/>
        </w:trPr>
        <w:tc>
          <w:tcPr>
            <w:tcW w:w="720" w:type="dxa"/>
          </w:tcPr>
          <w:p w14:paraId="32A7724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CD88D2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05D687" wp14:editId="4E03ECF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BA7D3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AABC5D7" w14:textId="74A7C872" w:rsidR="003D1B71" w:rsidRPr="00380FD1" w:rsidRDefault="005077A5" w:rsidP="00380FD1">
            <w:pPr>
              <w:pStyle w:val="Information"/>
            </w:pPr>
            <w:r>
              <w:t>Almona.umbayan@gmail.com</w:t>
            </w:r>
          </w:p>
        </w:tc>
        <w:tc>
          <w:tcPr>
            <w:tcW w:w="423" w:type="dxa"/>
            <w:vMerge/>
          </w:tcPr>
          <w:p w14:paraId="2AD1BD8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6161D3" w14:textId="77777777" w:rsidR="003D1B71" w:rsidRDefault="003D1B71" w:rsidP="005801E5">
            <w:pPr>
              <w:pStyle w:val="Heading1"/>
            </w:pPr>
          </w:p>
        </w:tc>
      </w:tr>
      <w:tr w:rsidR="003D1B71" w14:paraId="599DD578" w14:textId="77777777" w:rsidTr="003C1C8B">
        <w:trPr>
          <w:trHeight w:val="174"/>
        </w:trPr>
        <w:tc>
          <w:tcPr>
            <w:tcW w:w="720" w:type="dxa"/>
          </w:tcPr>
          <w:p w14:paraId="0868861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ECFCB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AA8DD7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B43F86A" w14:textId="77777777" w:rsidR="003D1B71" w:rsidRDefault="003D1B71" w:rsidP="005801E5">
            <w:pPr>
              <w:pStyle w:val="Heading1"/>
            </w:pPr>
          </w:p>
        </w:tc>
      </w:tr>
      <w:tr w:rsidR="003D1B71" w14:paraId="1D395742" w14:textId="77777777" w:rsidTr="003C1C8B">
        <w:trPr>
          <w:trHeight w:val="633"/>
        </w:trPr>
        <w:tc>
          <w:tcPr>
            <w:tcW w:w="720" w:type="dxa"/>
          </w:tcPr>
          <w:p w14:paraId="17134A1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A0D301D" w14:textId="34B653AD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6FB9C61" w14:textId="75E3BBF2" w:rsidR="003D1B71" w:rsidRPr="00380FD1" w:rsidRDefault="0051723C" w:rsidP="00380FD1">
            <w:pPr>
              <w:pStyle w:val="Information"/>
            </w:pPr>
            <w:r>
              <w:t xml:space="preserve">Married – Mother for two kids . </w:t>
            </w:r>
          </w:p>
        </w:tc>
        <w:tc>
          <w:tcPr>
            <w:tcW w:w="423" w:type="dxa"/>
            <w:vMerge/>
          </w:tcPr>
          <w:p w14:paraId="3DAB18E5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7E6D2FE" w14:textId="77777777" w:rsidR="003D1B71" w:rsidRDefault="003D1B71" w:rsidP="005801E5">
            <w:pPr>
              <w:pStyle w:val="Heading1"/>
            </w:pPr>
          </w:p>
        </w:tc>
      </w:tr>
      <w:tr w:rsidR="003D1B71" w14:paraId="59A7F2EB" w14:textId="77777777" w:rsidTr="003C1C8B">
        <w:trPr>
          <w:trHeight w:val="2448"/>
        </w:trPr>
        <w:tc>
          <w:tcPr>
            <w:tcW w:w="720" w:type="dxa"/>
          </w:tcPr>
          <w:p w14:paraId="3BD5318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CDADF5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3B7D743" w14:textId="77777777" w:rsidR="003D1B71" w:rsidRDefault="003D1B71" w:rsidP="00222466"/>
        </w:tc>
        <w:tc>
          <w:tcPr>
            <w:tcW w:w="6607" w:type="dxa"/>
            <w:vMerge/>
          </w:tcPr>
          <w:p w14:paraId="6ECA1581" w14:textId="77777777" w:rsidR="003D1B71" w:rsidRDefault="003D1B71" w:rsidP="00222466"/>
        </w:tc>
      </w:tr>
    </w:tbl>
    <w:p w14:paraId="1B1F015B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190EF" w14:textId="77777777" w:rsidR="008A70A1" w:rsidRDefault="008A70A1" w:rsidP="00590471">
      <w:r>
        <w:separator/>
      </w:r>
    </w:p>
  </w:endnote>
  <w:endnote w:type="continuationSeparator" w:id="0">
    <w:p w14:paraId="336BA75F" w14:textId="77777777" w:rsidR="008A70A1" w:rsidRDefault="008A70A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altName w:val="Calibri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Zapfino">
    <w:panose1 w:val="03030300040707070C03"/>
    <w:charset w:val="4D"/>
    <w:family w:val="script"/>
    <w:pitch w:val="variable"/>
    <w:sig w:usb0="80000067" w:usb1="40000041" w:usb2="00000000" w:usb3="00000000" w:csb0="00000093" w:csb1="00000000"/>
  </w:font>
  <w:font w:name="Goudy Old Style">
    <w:altName w:val="Didot"/>
    <w:panose1 w:val="02020502050305020303"/>
    <w:charset w:val="4D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CF6AF" w14:textId="77777777" w:rsidR="008A70A1" w:rsidRDefault="008A70A1" w:rsidP="00590471">
      <w:r>
        <w:separator/>
      </w:r>
    </w:p>
  </w:footnote>
  <w:footnote w:type="continuationSeparator" w:id="0">
    <w:p w14:paraId="4F7E60BC" w14:textId="77777777" w:rsidR="008A70A1" w:rsidRDefault="008A70A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D79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317F0D1" wp14:editId="587E65F4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235306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">
              <v:group id="Group 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427A0"/>
    <w:multiLevelType w:val="hybridMultilevel"/>
    <w:tmpl w:val="41166452"/>
    <w:lvl w:ilvl="0" w:tplc="4D9A95C6">
      <w:numFmt w:val="bullet"/>
      <w:lvlText w:val="-"/>
      <w:lvlJc w:val="left"/>
      <w:pPr>
        <w:ind w:left="7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49D81F5A"/>
    <w:multiLevelType w:val="hybridMultilevel"/>
    <w:tmpl w:val="B3963786"/>
    <w:lvl w:ilvl="0" w:tplc="14265476">
      <w:numFmt w:val="bullet"/>
      <w:lvlText w:val="-"/>
      <w:lvlJc w:val="left"/>
      <w:pPr>
        <w:ind w:left="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 w16cid:durableId="682123446">
    <w:abstractNumId w:val="1"/>
  </w:num>
  <w:num w:numId="2" w16cid:durableId="487214949">
    <w:abstractNumId w:val="2"/>
  </w:num>
  <w:num w:numId="3" w16cid:durableId="30228779">
    <w:abstractNumId w:val="0"/>
  </w:num>
  <w:num w:numId="4" w16cid:durableId="1692031392">
    <w:abstractNumId w:val="4"/>
  </w:num>
  <w:num w:numId="5" w16cid:durableId="759004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08"/>
    <w:rsid w:val="00060042"/>
    <w:rsid w:val="0008685D"/>
    <w:rsid w:val="00090860"/>
    <w:rsid w:val="000B1539"/>
    <w:rsid w:val="000F5F0B"/>
    <w:rsid w:val="00107890"/>
    <w:rsid w:val="00112FD7"/>
    <w:rsid w:val="00150ABD"/>
    <w:rsid w:val="001616AD"/>
    <w:rsid w:val="001946FC"/>
    <w:rsid w:val="00222466"/>
    <w:rsid w:val="0024753C"/>
    <w:rsid w:val="00262FF7"/>
    <w:rsid w:val="00276026"/>
    <w:rsid w:val="002B4549"/>
    <w:rsid w:val="002C6526"/>
    <w:rsid w:val="00310F17"/>
    <w:rsid w:val="00322A46"/>
    <w:rsid w:val="003326CB"/>
    <w:rsid w:val="00353B60"/>
    <w:rsid w:val="00376291"/>
    <w:rsid w:val="0037686B"/>
    <w:rsid w:val="00380FD1"/>
    <w:rsid w:val="00383D02"/>
    <w:rsid w:val="00385DE7"/>
    <w:rsid w:val="003C0F66"/>
    <w:rsid w:val="003C1C8B"/>
    <w:rsid w:val="003D1B71"/>
    <w:rsid w:val="004E158A"/>
    <w:rsid w:val="005077A5"/>
    <w:rsid w:val="0051723C"/>
    <w:rsid w:val="00565C77"/>
    <w:rsid w:val="0056708E"/>
    <w:rsid w:val="005801E5"/>
    <w:rsid w:val="00590471"/>
    <w:rsid w:val="005933A4"/>
    <w:rsid w:val="005D01FA"/>
    <w:rsid w:val="00653E17"/>
    <w:rsid w:val="006A08E8"/>
    <w:rsid w:val="006D79A8"/>
    <w:rsid w:val="00704B97"/>
    <w:rsid w:val="0072353B"/>
    <w:rsid w:val="0073009D"/>
    <w:rsid w:val="007565EA"/>
    <w:rsid w:val="007575B6"/>
    <w:rsid w:val="007B3C81"/>
    <w:rsid w:val="007C3A08"/>
    <w:rsid w:val="007D67CA"/>
    <w:rsid w:val="007E668F"/>
    <w:rsid w:val="007F5B63"/>
    <w:rsid w:val="00803A0A"/>
    <w:rsid w:val="00846CB9"/>
    <w:rsid w:val="008566AA"/>
    <w:rsid w:val="008A1E6E"/>
    <w:rsid w:val="008A70A1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853B7"/>
    <w:rsid w:val="00AC6C7E"/>
    <w:rsid w:val="00AE59F8"/>
    <w:rsid w:val="00B025DE"/>
    <w:rsid w:val="00B4158A"/>
    <w:rsid w:val="00B6466C"/>
    <w:rsid w:val="00B8053E"/>
    <w:rsid w:val="00BB1B5D"/>
    <w:rsid w:val="00BC22C7"/>
    <w:rsid w:val="00BD195A"/>
    <w:rsid w:val="00C07240"/>
    <w:rsid w:val="00C14078"/>
    <w:rsid w:val="00CA7C8A"/>
    <w:rsid w:val="00CE1E3D"/>
    <w:rsid w:val="00D053FA"/>
    <w:rsid w:val="00D5708A"/>
    <w:rsid w:val="00DC3F0A"/>
    <w:rsid w:val="00E26AED"/>
    <w:rsid w:val="00E35E37"/>
    <w:rsid w:val="00E45339"/>
    <w:rsid w:val="00E73AB8"/>
    <w:rsid w:val="00E90A60"/>
    <w:rsid w:val="00EC56DD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4664B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na/Library/Containers/com.microsoft.Word/Data/Library/Application%20Support/Microsoft/Office/16.0/DTS/Search/%7bF9CC34E3-FFCB-E34F-9F54-A3D8458E684E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%7bF9CC34E3-FFCB-E34F-9F54-A3D8458E684E%7dtf78128832_win32.dotx</Template>
  <TotalTime>0</TotalTime>
  <Pages>2</Pages>
  <Words>168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2022-07-19T13:46:00Z</dcterms:created>
  <dcterms:modified xsi:type="dcterms:W3CDTF">2022-07-19T13:46:00Z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